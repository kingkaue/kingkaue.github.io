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7278" w14:textId="77777777" w:rsidR="00313E55" w:rsidRPr="00FB5377" w:rsidRDefault="0094406E" w:rsidP="00FB5377">
      <w:pPr>
        <w:pStyle w:val="Title"/>
      </w:pPr>
      <w:r>
        <w:t>Kaue King</w:t>
      </w:r>
      <w:r w:rsidR="00313E55" w:rsidRPr="00FB5377">
        <w:tab/>
      </w:r>
      <w:r w:rsidR="006E1669">
        <w:rPr>
          <w:rStyle w:val="Emphasis"/>
        </w:rPr>
        <w:t>Gameplay Programmer</w:t>
      </w:r>
    </w:p>
    <w:p w14:paraId="5A7E4414" w14:textId="22A16A38" w:rsidR="00313E55" w:rsidRPr="00FB5377" w:rsidRDefault="0094406E" w:rsidP="00FB5377">
      <w:pPr>
        <w:pStyle w:val="Subtitle"/>
      </w:pPr>
      <w:r>
        <w:t>(</w:t>
      </w:r>
      <w:r w:rsidR="00CA22E9">
        <w:t>305</w:t>
      </w:r>
      <w:r>
        <w:t>)-</w:t>
      </w:r>
      <w:r w:rsidR="00CA22E9">
        <w:t>600</w:t>
      </w:r>
      <w:r>
        <w:t>-</w:t>
      </w:r>
      <w:r w:rsidR="00CA22E9">
        <w:t>6864</w:t>
      </w:r>
      <w:r w:rsidR="005D2DC4" w:rsidRPr="005D2DC4">
        <w:t xml:space="preserve"> | </w:t>
      </w:r>
      <w:r>
        <w:t>kaueking</w:t>
      </w:r>
      <w:r w:rsidR="005D2DC4" w:rsidRPr="005D2DC4">
        <w:t>@</w:t>
      </w:r>
      <w:r>
        <w:t>g</w:t>
      </w:r>
      <w:r w:rsidR="005D2DC4" w:rsidRPr="005D2DC4">
        <w:t xml:space="preserve">mail.com | </w:t>
      </w:r>
      <w:r w:rsidR="006C3896">
        <w:t xml:space="preserve">Portfolio: </w:t>
      </w:r>
      <w:r w:rsidR="005A6F15" w:rsidRPr="005A6F15">
        <w:t>https://kingkaue.github.io</w:t>
      </w:r>
      <w:r w:rsidR="004064C7">
        <w:t xml:space="preserve"> | Orlando, F</w:t>
      </w:r>
      <w:r w:rsidR="00DD4F1A">
        <w:t>L</w:t>
      </w:r>
    </w:p>
    <w:p w14:paraId="39068EFB" w14:textId="77777777" w:rsidR="005D2DC4" w:rsidRPr="00864A75" w:rsidRDefault="005D2DC4" w:rsidP="00FB5377"/>
    <w:p w14:paraId="4BA7F33F" w14:textId="77777777" w:rsidR="0035013F" w:rsidRDefault="006E1669" w:rsidP="00FB5377">
      <w:pPr>
        <w:pStyle w:val="Heading1"/>
      </w:pPr>
      <w:r>
        <w:t>Skills and tools</w:t>
      </w:r>
    </w:p>
    <w:p w14:paraId="052B9D58" w14:textId="77777777" w:rsidR="008F25E9" w:rsidRDefault="008F25E9" w:rsidP="008F25E9">
      <w:r w:rsidRPr="008F25E9">
        <w:rPr>
          <w:b/>
          <w:bCs/>
        </w:rPr>
        <w:t>Skills:</w:t>
      </w:r>
      <w:r>
        <w:t xml:space="preserve"> AI Programming, UI Programming,</w:t>
      </w:r>
      <w:r w:rsidR="003A47C1">
        <w:t xml:space="preserve"> Object-Oriented Programming,</w:t>
      </w:r>
      <w:r>
        <w:t xml:space="preserve"> 3D/2D Game Development, Systems Design</w:t>
      </w:r>
      <w:r w:rsidR="003A47C1">
        <w:t>, Documentation</w:t>
      </w:r>
      <w:r w:rsidR="00FD2307">
        <w:t>, Team Management</w:t>
      </w:r>
    </w:p>
    <w:p w14:paraId="753FEA32" w14:textId="77777777" w:rsidR="008F25E9" w:rsidRPr="008F25E9" w:rsidRDefault="008F25E9" w:rsidP="008F25E9"/>
    <w:p w14:paraId="300866F8" w14:textId="77777777" w:rsidR="005D2DC4" w:rsidRDefault="008F25E9" w:rsidP="00362CCC">
      <w:r w:rsidRPr="008F25E9">
        <w:rPr>
          <w:b/>
          <w:bCs/>
        </w:rPr>
        <w:t>Tools:</w:t>
      </w:r>
      <w:r>
        <w:t xml:space="preserve"> </w:t>
      </w:r>
      <w:r w:rsidR="00237E25">
        <w:t>C#, C++, Python, Unity, Unreal Engine</w:t>
      </w:r>
    </w:p>
    <w:p w14:paraId="4D62F3A9" w14:textId="77777777" w:rsidR="008F25E9" w:rsidRPr="00864A75" w:rsidRDefault="008F25E9" w:rsidP="00362CCC"/>
    <w:p w14:paraId="682A83BE" w14:textId="77777777" w:rsidR="0035013F" w:rsidRPr="00FB5377" w:rsidRDefault="00FB5377" w:rsidP="00FB5377">
      <w:pPr>
        <w:pStyle w:val="Heading1"/>
      </w:pPr>
      <w:r w:rsidRPr="00FB5377">
        <w:t>Professional Experience</w:t>
      </w:r>
    </w:p>
    <w:p w14:paraId="420CF8B3" w14:textId="4ADC443F" w:rsidR="007E64A0" w:rsidRPr="005D2DC4" w:rsidRDefault="000A6344" w:rsidP="007E64A0">
      <w:pPr>
        <w:pStyle w:val="Heading2"/>
      </w:pPr>
      <w:r>
        <w:rPr>
          <w:rStyle w:val="ALLCAPS"/>
        </w:rPr>
        <w:t>Sentinel Games (WIP)</w:t>
      </w:r>
      <w:r w:rsidR="00594775">
        <w:rPr>
          <w:rStyle w:val="ALLCAPS"/>
        </w:rPr>
        <w:t xml:space="preserve"> </w:t>
      </w:r>
      <w:r w:rsidR="007E64A0" w:rsidRPr="005D2DC4">
        <w:t>|</w:t>
      </w:r>
      <w:r>
        <w:t>S.O.R.N.</w:t>
      </w:r>
      <w:r w:rsidR="007E64A0" w:rsidRPr="005D2DC4">
        <w:t xml:space="preserve"> | </w:t>
      </w:r>
      <w:r>
        <w:t>Systems Programmer</w:t>
      </w:r>
      <w:r w:rsidR="007E64A0" w:rsidRPr="005D2DC4">
        <w:tab/>
      </w:r>
      <w:r w:rsidR="007E64A0">
        <w:t>Aug</w:t>
      </w:r>
      <w:r w:rsidR="007E64A0" w:rsidRPr="005D2DC4">
        <w:t xml:space="preserve"> 20</w:t>
      </w:r>
      <w:r w:rsidR="007E64A0">
        <w:t>25</w:t>
      </w:r>
      <w:r w:rsidR="007E64A0" w:rsidRPr="005D2DC4">
        <w:t xml:space="preserve"> – </w:t>
      </w:r>
      <w:r w:rsidR="007E64A0">
        <w:t>May</w:t>
      </w:r>
      <w:r w:rsidR="007E64A0" w:rsidRPr="005D2DC4">
        <w:t xml:space="preserve"> 20</w:t>
      </w:r>
      <w:r w:rsidR="007E64A0">
        <w:t>26</w:t>
      </w:r>
    </w:p>
    <w:p w14:paraId="06ADBB5B" w14:textId="7260A2BD" w:rsidR="007E64A0" w:rsidRPr="005D2DC4" w:rsidRDefault="000A6344" w:rsidP="007E64A0">
      <w:r>
        <w:t>Third-Person Action Mech Shooter</w:t>
      </w:r>
    </w:p>
    <w:p w14:paraId="5E5BFB1E" w14:textId="6D61AB8F" w:rsidR="000A6344" w:rsidRPr="000A6344" w:rsidRDefault="000A6344" w:rsidP="000A6344">
      <w:pPr>
        <w:pStyle w:val="ListBullet"/>
      </w:pPr>
      <w:r w:rsidRPr="000A6344">
        <w:t>Implemented a complex customization system for mechs using Unreal's Gameplay Ability</w:t>
      </w:r>
      <w:r>
        <w:t xml:space="preserve"> </w:t>
      </w:r>
      <w:r w:rsidRPr="000A6344">
        <w:t>System which allows players to modify their mech's parts and weapons.</w:t>
      </w:r>
    </w:p>
    <w:p w14:paraId="0A71C42C" w14:textId="77777777" w:rsidR="000A6344" w:rsidRPr="000A6344" w:rsidRDefault="000A6344" w:rsidP="000A6344">
      <w:pPr>
        <w:pStyle w:val="ListBullet"/>
      </w:pPr>
      <w:r w:rsidRPr="000A6344">
        <w:t>Implemented several weapons with unique properties and behaviors.</w:t>
      </w:r>
    </w:p>
    <w:p w14:paraId="0F5C8215" w14:textId="7482E722" w:rsidR="007E64A0" w:rsidRDefault="000A6344" w:rsidP="000A6344">
      <w:pPr>
        <w:pStyle w:val="ListBullet"/>
      </w:pPr>
      <w:r>
        <w:t>Implemented a color customization system which uses a master material with different parameters to change the primary and secondary colors of a mech part</w:t>
      </w:r>
    </w:p>
    <w:p w14:paraId="770E6379" w14:textId="77777777" w:rsidR="000A6344" w:rsidRDefault="000A6344" w:rsidP="000A6344">
      <w:pPr>
        <w:pStyle w:val="ListBullet"/>
        <w:numPr>
          <w:ilvl w:val="0"/>
          <w:numId w:val="0"/>
        </w:numPr>
        <w:ind w:left="720" w:hanging="360"/>
      </w:pPr>
    </w:p>
    <w:p w14:paraId="0E431786" w14:textId="77777777" w:rsidR="000A6344" w:rsidRPr="005D2DC4" w:rsidRDefault="000A6344" w:rsidP="000A6344">
      <w:pPr>
        <w:pStyle w:val="Heading2"/>
      </w:pPr>
      <w:r>
        <w:rPr>
          <w:rStyle w:val="ALLCAPS"/>
        </w:rPr>
        <w:t>Frogs on a log</w:t>
      </w:r>
      <w:r w:rsidRPr="005D2DC4">
        <w:t xml:space="preserve"> | </w:t>
      </w:r>
      <w:r>
        <w:t>Crystal Deadline</w:t>
      </w:r>
      <w:r w:rsidRPr="005D2DC4">
        <w:t xml:space="preserve"> | </w:t>
      </w:r>
      <w:r>
        <w:t>Gameplay Programmer</w:t>
      </w:r>
      <w:r w:rsidRPr="005D2DC4">
        <w:tab/>
      </w:r>
      <w:r>
        <w:t>Jan</w:t>
      </w:r>
      <w:r w:rsidRPr="005D2DC4">
        <w:t xml:space="preserve"> 20</w:t>
      </w:r>
      <w:r>
        <w:t>26</w:t>
      </w:r>
      <w:r w:rsidRPr="005D2DC4">
        <w:t xml:space="preserve"> – </w:t>
      </w:r>
      <w:r>
        <w:t>Jan</w:t>
      </w:r>
      <w:r w:rsidRPr="005D2DC4">
        <w:t xml:space="preserve"> 20</w:t>
      </w:r>
      <w:r>
        <w:t>26</w:t>
      </w:r>
    </w:p>
    <w:p w14:paraId="3EEA1598" w14:textId="77777777" w:rsidR="000A6344" w:rsidRPr="005D2DC4" w:rsidRDefault="000A6344" w:rsidP="000A6344">
      <w:r>
        <w:t>3D Dungeon-Crawler</w:t>
      </w:r>
    </w:p>
    <w:p w14:paraId="354B3E9D" w14:textId="77777777" w:rsidR="000A6344" w:rsidRDefault="000A6344" w:rsidP="000A6344">
      <w:pPr>
        <w:pStyle w:val="ListBullet"/>
      </w:pPr>
      <w:r>
        <w:t>Submitted as an entry to the 2026 UCF FIEA Game Jam</w:t>
      </w:r>
    </w:p>
    <w:p w14:paraId="22ADD112" w14:textId="77777777" w:rsidR="000A6344" w:rsidRDefault="000A6344" w:rsidP="000A6344">
      <w:pPr>
        <w:pStyle w:val="ListBullet"/>
      </w:pPr>
      <w:r>
        <w:t>Used Unity’s New Input System for player movement and interactions</w:t>
      </w:r>
    </w:p>
    <w:p w14:paraId="013A76AF" w14:textId="77777777" w:rsidR="000A6344" w:rsidRPr="000A6344" w:rsidRDefault="000A6344" w:rsidP="000A6344">
      <w:pPr>
        <w:pStyle w:val="ListBullet"/>
      </w:pPr>
      <w:r w:rsidRPr="000A6344">
        <w:t>Implemented a versatile upgrade system using scriptable objects that can handle several</w:t>
      </w:r>
      <w:r>
        <w:t xml:space="preserve"> </w:t>
      </w:r>
      <w:r w:rsidRPr="000A6344">
        <w:t>upgrade stats and types.</w:t>
      </w:r>
    </w:p>
    <w:p w14:paraId="3AE7D491" w14:textId="77777777" w:rsidR="000A6344" w:rsidRDefault="000A6344" w:rsidP="000A6344">
      <w:pPr>
        <w:pStyle w:val="ListBullet"/>
      </w:pPr>
      <w:r w:rsidRPr="000A6344">
        <w:t xml:space="preserve">Implemented the functionality of the </w:t>
      </w:r>
      <w:r>
        <w:t xml:space="preserve">equipment used by the player including the </w:t>
      </w:r>
      <w:r w:rsidRPr="000A6344">
        <w:t>shotgun, pickaxe, and torches.</w:t>
      </w:r>
    </w:p>
    <w:p w14:paraId="6AD292F8" w14:textId="77777777" w:rsidR="000A6344" w:rsidRDefault="000A6344" w:rsidP="000A6344">
      <w:pPr>
        <w:pStyle w:val="ListBullet"/>
      </w:pPr>
      <w:r w:rsidRPr="000A6344">
        <w:t>Implemented a dynamic UI that updates in real-time to reflect player progress and tool</w:t>
      </w:r>
      <w:r>
        <w:t xml:space="preserve"> </w:t>
      </w:r>
      <w:r w:rsidRPr="000A6344">
        <w:t>indicators.</w:t>
      </w:r>
    </w:p>
    <w:p w14:paraId="4ACE93DE" w14:textId="77777777" w:rsidR="000A6344" w:rsidRDefault="000A6344" w:rsidP="000A6344">
      <w:pPr>
        <w:pStyle w:val="ListBullet"/>
        <w:numPr>
          <w:ilvl w:val="0"/>
          <w:numId w:val="0"/>
        </w:numPr>
        <w:ind w:left="720" w:hanging="360"/>
      </w:pPr>
    </w:p>
    <w:p w14:paraId="18D03DFB" w14:textId="77777777" w:rsidR="000A6344" w:rsidRPr="005D2DC4" w:rsidRDefault="000A6344" w:rsidP="000A6344">
      <w:pPr>
        <w:pStyle w:val="Heading2"/>
      </w:pPr>
      <w:r>
        <w:rPr>
          <w:rStyle w:val="ALLCAPS"/>
        </w:rPr>
        <w:t>Frogs On A Log</w:t>
      </w:r>
      <w:r w:rsidRPr="005D2DC4">
        <w:t xml:space="preserve"> | </w:t>
      </w:r>
      <w:r>
        <w:t>White Maw</w:t>
      </w:r>
      <w:r w:rsidRPr="005D2DC4">
        <w:t xml:space="preserve"> | </w:t>
      </w:r>
      <w:r>
        <w:t>Gameplay Programmer</w:t>
      </w:r>
      <w:r w:rsidRPr="005D2DC4">
        <w:tab/>
      </w:r>
      <w:r>
        <w:t>Nov</w:t>
      </w:r>
      <w:r w:rsidRPr="005D2DC4">
        <w:t xml:space="preserve"> 20</w:t>
      </w:r>
      <w:r>
        <w:t>25</w:t>
      </w:r>
      <w:r w:rsidRPr="005D2DC4">
        <w:t xml:space="preserve"> – </w:t>
      </w:r>
      <w:r>
        <w:t>Nov 2025</w:t>
      </w:r>
    </w:p>
    <w:p w14:paraId="07E68FD8" w14:textId="77777777" w:rsidR="000A6344" w:rsidRPr="005D2DC4" w:rsidRDefault="000A6344" w:rsidP="000A6344">
      <w:r>
        <w:t>3D Survival Horror</w:t>
      </w:r>
    </w:p>
    <w:p w14:paraId="3328F3C9" w14:textId="77777777" w:rsidR="000A6344" w:rsidRPr="000A6344" w:rsidRDefault="000A6344" w:rsidP="000A6344">
      <w:pPr>
        <w:pStyle w:val="ListBullet"/>
      </w:pPr>
      <w:r w:rsidRPr="000A6344">
        <w:t>Designed a dynamic behavior tree for the creature that adapts</w:t>
      </w:r>
      <w:r>
        <w:t xml:space="preserve"> </w:t>
      </w:r>
      <w:r w:rsidRPr="000A6344">
        <w:t>to the noises that players make when moving and interacting</w:t>
      </w:r>
      <w:r>
        <w:t xml:space="preserve"> </w:t>
      </w:r>
      <w:r w:rsidRPr="000A6344">
        <w:t>with objects.</w:t>
      </w:r>
    </w:p>
    <w:p w14:paraId="451D4734" w14:textId="77777777" w:rsidR="000A6344" w:rsidRDefault="000A6344" w:rsidP="000A6344">
      <w:pPr>
        <w:pStyle w:val="ListBullet"/>
      </w:pPr>
      <w:r w:rsidRPr="000A6344">
        <w:t>Implemented sound management system which keeps track of the</w:t>
      </w:r>
      <w:r>
        <w:t xml:space="preserve"> </w:t>
      </w:r>
      <w:r w:rsidRPr="000A6344">
        <w:t>player's noise levels and updates the creature's behavior</w:t>
      </w:r>
      <w:r>
        <w:t xml:space="preserve"> </w:t>
      </w:r>
      <w:r w:rsidRPr="000A6344">
        <w:t>accordingly</w:t>
      </w:r>
      <w:r>
        <w:t>.</w:t>
      </w:r>
    </w:p>
    <w:p w14:paraId="0F415FEC" w14:textId="77777777" w:rsidR="000A6344" w:rsidRPr="000A6344" w:rsidRDefault="000A6344" w:rsidP="000A6344">
      <w:pPr>
        <w:pStyle w:val="ListBullet"/>
      </w:pPr>
      <w:r w:rsidRPr="000A6344">
        <w:t>Implemented audio management system which properly plays audio</w:t>
      </w:r>
      <w:r>
        <w:t xml:space="preserve"> </w:t>
      </w:r>
      <w:r w:rsidRPr="000A6344">
        <w:t>s</w:t>
      </w:r>
      <w:r>
        <w:t>ound effects</w:t>
      </w:r>
      <w:r w:rsidRPr="000A6344">
        <w:t xml:space="preserve"> at appropriate times</w:t>
      </w:r>
      <w:r>
        <w:t>.</w:t>
      </w:r>
    </w:p>
    <w:p w14:paraId="5A09A5E4" w14:textId="77777777" w:rsidR="000A6344" w:rsidRPr="000A6344" w:rsidRDefault="000A6344" w:rsidP="000A6344">
      <w:pPr>
        <w:pStyle w:val="ListBullet"/>
      </w:pPr>
      <w:r w:rsidRPr="000A6344">
        <w:t>Implemented the campfire and player heat system interactions</w:t>
      </w:r>
      <w:r>
        <w:t>.</w:t>
      </w:r>
    </w:p>
    <w:p w14:paraId="6AF70D68" w14:textId="77777777" w:rsidR="007E64A0" w:rsidRDefault="007E64A0" w:rsidP="005D2DC4">
      <w:pPr>
        <w:pStyle w:val="Heading2"/>
        <w:rPr>
          <w:rStyle w:val="ALLCAPS"/>
        </w:rPr>
      </w:pPr>
    </w:p>
    <w:p w14:paraId="22CA4E50" w14:textId="77777777" w:rsidR="005D2DC4" w:rsidRPr="005D2DC4" w:rsidRDefault="006E1669" w:rsidP="005D2DC4">
      <w:pPr>
        <w:pStyle w:val="Heading2"/>
      </w:pPr>
      <w:r>
        <w:rPr>
          <w:rStyle w:val="ALLCAPS"/>
        </w:rPr>
        <w:t>studio friendship</w:t>
      </w:r>
      <w:r w:rsidR="005D2DC4" w:rsidRPr="005D2DC4">
        <w:t xml:space="preserve"> | </w:t>
      </w:r>
      <w:r>
        <w:t>Nature’s Solace</w:t>
      </w:r>
      <w:r w:rsidR="005D2DC4" w:rsidRPr="005D2DC4">
        <w:t xml:space="preserve"> | </w:t>
      </w:r>
      <w:r>
        <w:t>Gameplay Programmer</w:t>
      </w:r>
      <w:r w:rsidR="005D2DC4" w:rsidRPr="005D2DC4">
        <w:tab/>
      </w:r>
      <w:r>
        <w:t>Mar</w:t>
      </w:r>
      <w:r w:rsidR="005D2DC4" w:rsidRPr="005D2DC4">
        <w:t xml:space="preserve"> 20</w:t>
      </w:r>
      <w:r>
        <w:t>25</w:t>
      </w:r>
      <w:r w:rsidR="005D2DC4" w:rsidRPr="005D2DC4">
        <w:t xml:space="preserve"> – </w:t>
      </w:r>
      <w:r w:rsidR="00A3411D">
        <w:t>May</w:t>
      </w:r>
      <w:r>
        <w:t xml:space="preserve"> 2025</w:t>
      </w:r>
    </w:p>
    <w:p w14:paraId="462B0C88" w14:textId="6A2C1EB0" w:rsidR="005D2DC4" w:rsidRPr="005D2DC4" w:rsidRDefault="001F3F9F" w:rsidP="005D2DC4">
      <w:r>
        <w:t>3D Narrative-Driven Game</w:t>
      </w:r>
    </w:p>
    <w:p w14:paraId="476EA06D" w14:textId="73462269" w:rsidR="000A6344" w:rsidRDefault="000A6344" w:rsidP="005D2DC4">
      <w:pPr>
        <w:pStyle w:val="ListBullet"/>
      </w:pPr>
      <w:r>
        <w:t xml:space="preserve">Submitted as an entry to the 2025 Games </w:t>
      </w:r>
      <w:r w:rsidR="002B7ED6">
        <w:t>for</w:t>
      </w:r>
      <w:r>
        <w:t xml:space="preserve"> Change Competition</w:t>
      </w:r>
    </w:p>
    <w:p w14:paraId="7C8CA375" w14:textId="7B961348" w:rsidR="005D2DC4" w:rsidRDefault="00AE51B4" w:rsidP="005D2DC4">
      <w:pPr>
        <w:pStyle w:val="ListBullet"/>
      </w:pPr>
      <w:r>
        <w:t>Implemented character controls such as walking and interactions using Unity’s New Input System</w:t>
      </w:r>
    </w:p>
    <w:p w14:paraId="3A67A87B" w14:textId="77777777" w:rsidR="00B77FC7" w:rsidRDefault="00B77FC7" w:rsidP="005D2DC4">
      <w:pPr>
        <w:pStyle w:val="ListBullet"/>
      </w:pPr>
      <w:r>
        <w:t>Implemented setting controls which allow for changing volume and camera sensitivity</w:t>
      </w:r>
    </w:p>
    <w:p w14:paraId="35B73C98" w14:textId="77777777" w:rsidR="00AE51B4" w:rsidRDefault="00AE51B4" w:rsidP="005D2DC4">
      <w:pPr>
        <w:pStyle w:val="ListBullet"/>
      </w:pPr>
      <w:r>
        <w:t>Implemented a grayscale system using a shader graph that increases the saturation on the player camera when the player completes tasks</w:t>
      </w:r>
    </w:p>
    <w:p w14:paraId="519C58C0" w14:textId="77777777" w:rsidR="00AE51B4" w:rsidRDefault="00AE51B4" w:rsidP="005D2DC4">
      <w:pPr>
        <w:pStyle w:val="ListBullet"/>
      </w:pPr>
      <w:r>
        <w:t>Created a scene loading system between four levels using additive loading for retaining the status of the hub level</w:t>
      </w:r>
    </w:p>
    <w:p w14:paraId="3AA18879" w14:textId="38A06C56" w:rsidR="008F25E9" w:rsidRDefault="00AE51B4" w:rsidP="000A6344">
      <w:pPr>
        <w:pStyle w:val="ListBullet"/>
      </w:pPr>
      <w:r>
        <w:t xml:space="preserve">Implemented an inventory system which keeps track of </w:t>
      </w:r>
      <w:r w:rsidR="00B77FC7">
        <w:t>items picked up at different levels that are accessed in the hub level</w:t>
      </w:r>
    </w:p>
    <w:p w14:paraId="5D51B1D4" w14:textId="77777777" w:rsidR="008F25E9" w:rsidRDefault="008F25E9" w:rsidP="008F25E9">
      <w:pPr>
        <w:pStyle w:val="ListBullet"/>
        <w:numPr>
          <w:ilvl w:val="0"/>
          <w:numId w:val="0"/>
        </w:numPr>
      </w:pPr>
    </w:p>
    <w:p w14:paraId="222001F6" w14:textId="77777777" w:rsidR="0035013F" w:rsidRPr="00864A75" w:rsidRDefault="00FB5377" w:rsidP="00FB5377">
      <w:pPr>
        <w:pStyle w:val="Heading1"/>
        <w:rPr>
          <w:spacing w:val="40"/>
        </w:rPr>
      </w:pPr>
      <w:r w:rsidRPr="00864A75">
        <w:t>Education</w:t>
      </w:r>
    </w:p>
    <w:p w14:paraId="40F7FC14" w14:textId="77777777" w:rsidR="005D2DC4" w:rsidRPr="005D2DC4" w:rsidRDefault="002D71AB" w:rsidP="005D2DC4">
      <w:pPr>
        <w:pStyle w:val="Heading3"/>
      </w:pPr>
      <w:r>
        <w:rPr>
          <w:rStyle w:val="ALLCAPS"/>
        </w:rPr>
        <w:t>University of central florida</w:t>
      </w:r>
      <w:r w:rsidR="005D2DC4" w:rsidRPr="005D2DC4">
        <w:t xml:space="preserve"> | </w:t>
      </w:r>
      <w:r>
        <w:t>B.A</w:t>
      </w:r>
      <w:r w:rsidR="006551E1">
        <w:t>.</w:t>
      </w:r>
      <w:r w:rsidR="005D2DC4" w:rsidRPr="005D2DC4">
        <w:t xml:space="preserve"> </w:t>
      </w:r>
      <w:r>
        <w:t>Digital Media - Game Design</w:t>
      </w:r>
      <w:r w:rsidR="005D2DC4" w:rsidRPr="005D2DC4">
        <w:tab/>
      </w:r>
      <w:r>
        <w:t xml:space="preserve">Aug </w:t>
      </w:r>
      <w:r w:rsidR="005D2DC4" w:rsidRPr="005D2DC4">
        <w:t>20</w:t>
      </w:r>
      <w:r>
        <w:t>24</w:t>
      </w:r>
      <w:r w:rsidR="005D2DC4" w:rsidRPr="005D2DC4">
        <w:t xml:space="preserve"> – </w:t>
      </w:r>
      <w:r>
        <w:t xml:space="preserve">May </w:t>
      </w:r>
      <w:r w:rsidR="005D2DC4" w:rsidRPr="005D2DC4">
        <w:t>20</w:t>
      </w:r>
      <w:r>
        <w:t>26</w:t>
      </w:r>
    </w:p>
    <w:p w14:paraId="048E7093" w14:textId="77777777" w:rsidR="00870F29" w:rsidRPr="005D2DC4" w:rsidRDefault="002D71AB" w:rsidP="005D2DC4">
      <w:pPr>
        <w:pStyle w:val="Heading3"/>
      </w:pPr>
      <w:r>
        <w:rPr>
          <w:rStyle w:val="ALLCAPS"/>
        </w:rPr>
        <w:t>university of Central florida</w:t>
      </w:r>
      <w:r w:rsidR="005D2DC4" w:rsidRPr="005D2DC4">
        <w:t xml:space="preserve"> | </w:t>
      </w:r>
      <w:r>
        <w:t>General Computer Science Minor</w:t>
      </w:r>
      <w:r w:rsidR="005D2DC4" w:rsidRPr="005D2DC4">
        <w:tab/>
      </w:r>
      <w:r>
        <w:t xml:space="preserve">Aug </w:t>
      </w:r>
      <w:r w:rsidR="005D2DC4" w:rsidRPr="005D2DC4">
        <w:t>20</w:t>
      </w:r>
      <w:r>
        <w:t>22</w:t>
      </w:r>
      <w:r w:rsidR="005D2DC4" w:rsidRPr="005D2DC4">
        <w:t xml:space="preserve"> – </w:t>
      </w:r>
      <w:r>
        <w:t xml:space="preserve">May </w:t>
      </w:r>
      <w:r w:rsidR="005D2DC4" w:rsidRPr="005D2DC4">
        <w:t>20</w:t>
      </w:r>
      <w:r>
        <w:t>24</w:t>
      </w:r>
    </w:p>
    <w:sectPr w:rsidR="00870F29" w:rsidRPr="005D2DC4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6E"/>
    <w:rsid w:val="00021DA5"/>
    <w:rsid w:val="00043385"/>
    <w:rsid w:val="00074EED"/>
    <w:rsid w:val="00075399"/>
    <w:rsid w:val="000A5CD0"/>
    <w:rsid w:val="000A6344"/>
    <w:rsid w:val="000B6AF9"/>
    <w:rsid w:val="001A751E"/>
    <w:rsid w:val="001D78C2"/>
    <w:rsid w:val="001F3F9F"/>
    <w:rsid w:val="0022059A"/>
    <w:rsid w:val="0022462F"/>
    <w:rsid w:val="00237E25"/>
    <w:rsid w:val="002702D4"/>
    <w:rsid w:val="00270B58"/>
    <w:rsid w:val="00284C89"/>
    <w:rsid w:val="002B7BD0"/>
    <w:rsid w:val="002B7ED6"/>
    <w:rsid w:val="002C484E"/>
    <w:rsid w:val="002D71AB"/>
    <w:rsid w:val="00313E55"/>
    <w:rsid w:val="00321B87"/>
    <w:rsid w:val="003227BC"/>
    <w:rsid w:val="00323AB8"/>
    <w:rsid w:val="0035013F"/>
    <w:rsid w:val="00362CCC"/>
    <w:rsid w:val="00381284"/>
    <w:rsid w:val="00387012"/>
    <w:rsid w:val="003A47C1"/>
    <w:rsid w:val="003B204F"/>
    <w:rsid w:val="004064C7"/>
    <w:rsid w:val="004272A0"/>
    <w:rsid w:val="004377B2"/>
    <w:rsid w:val="00446145"/>
    <w:rsid w:val="004B07C0"/>
    <w:rsid w:val="004B7243"/>
    <w:rsid w:val="004F0FC9"/>
    <w:rsid w:val="004F2847"/>
    <w:rsid w:val="00502C83"/>
    <w:rsid w:val="005173BF"/>
    <w:rsid w:val="00525F8F"/>
    <w:rsid w:val="00546C22"/>
    <w:rsid w:val="005852FD"/>
    <w:rsid w:val="00594775"/>
    <w:rsid w:val="005A6C4C"/>
    <w:rsid w:val="005A6F15"/>
    <w:rsid w:val="005D2DC4"/>
    <w:rsid w:val="005D43D7"/>
    <w:rsid w:val="005D7E93"/>
    <w:rsid w:val="005F2FAC"/>
    <w:rsid w:val="005F41F8"/>
    <w:rsid w:val="00643D2E"/>
    <w:rsid w:val="006477FF"/>
    <w:rsid w:val="00650AC7"/>
    <w:rsid w:val="006551E1"/>
    <w:rsid w:val="0066750D"/>
    <w:rsid w:val="0068097C"/>
    <w:rsid w:val="00681F32"/>
    <w:rsid w:val="00694A7B"/>
    <w:rsid w:val="006A444B"/>
    <w:rsid w:val="006C3896"/>
    <w:rsid w:val="006D230D"/>
    <w:rsid w:val="006E1669"/>
    <w:rsid w:val="0073039B"/>
    <w:rsid w:val="007344D4"/>
    <w:rsid w:val="00750687"/>
    <w:rsid w:val="007775FF"/>
    <w:rsid w:val="007C6DE0"/>
    <w:rsid w:val="007D2196"/>
    <w:rsid w:val="007E64A0"/>
    <w:rsid w:val="007F2796"/>
    <w:rsid w:val="007F48B6"/>
    <w:rsid w:val="00802AC5"/>
    <w:rsid w:val="00846B3E"/>
    <w:rsid w:val="00847B4B"/>
    <w:rsid w:val="00864A75"/>
    <w:rsid w:val="00870F29"/>
    <w:rsid w:val="00874261"/>
    <w:rsid w:val="00883994"/>
    <w:rsid w:val="008877DE"/>
    <w:rsid w:val="00890653"/>
    <w:rsid w:val="008A7BB6"/>
    <w:rsid w:val="008B40D0"/>
    <w:rsid w:val="008B7283"/>
    <w:rsid w:val="008F25E9"/>
    <w:rsid w:val="008F77CE"/>
    <w:rsid w:val="00903425"/>
    <w:rsid w:val="0094406E"/>
    <w:rsid w:val="009644F4"/>
    <w:rsid w:val="009645A0"/>
    <w:rsid w:val="009A29FC"/>
    <w:rsid w:val="009A4F06"/>
    <w:rsid w:val="009E2034"/>
    <w:rsid w:val="00A17581"/>
    <w:rsid w:val="00A3411D"/>
    <w:rsid w:val="00A6112F"/>
    <w:rsid w:val="00AB4BCA"/>
    <w:rsid w:val="00AC069C"/>
    <w:rsid w:val="00AE51B4"/>
    <w:rsid w:val="00AE674A"/>
    <w:rsid w:val="00B01591"/>
    <w:rsid w:val="00B24120"/>
    <w:rsid w:val="00B30FBA"/>
    <w:rsid w:val="00B3585D"/>
    <w:rsid w:val="00B3757B"/>
    <w:rsid w:val="00B45668"/>
    <w:rsid w:val="00B50D58"/>
    <w:rsid w:val="00B63674"/>
    <w:rsid w:val="00B743A1"/>
    <w:rsid w:val="00B77FC7"/>
    <w:rsid w:val="00B80026"/>
    <w:rsid w:val="00BA20D1"/>
    <w:rsid w:val="00BB624A"/>
    <w:rsid w:val="00C17FA0"/>
    <w:rsid w:val="00C379BD"/>
    <w:rsid w:val="00C41344"/>
    <w:rsid w:val="00C41C8C"/>
    <w:rsid w:val="00C659DF"/>
    <w:rsid w:val="00C86729"/>
    <w:rsid w:val="00C87FB5"/>
    <w:rsid w:val="00CA0DCB"/>
    <w:rsid w:val="00CA22E9"/>
    <w:rsid w:val="00CC6237"/>
    <w:rsid w:val="00D259E0"/>
    <w:rsid w:val="00D45817"/>
    <w:rsid w:val="00D45896"/>
    <w:rsid w:val="00D908BD"/>
    <w:rsid w:val="00DD4F1A"/>
    <w:rsid w:val="00E24B3B"/>
    <w:rsid w:val="00E42923"/>
    <w:rsid w:val="00E469F8"/>
    <w:rsid w:val="00E46E89"/>
    <w:rsid w:val="00E507EA"/>
    <w:rsid w:val="00E91502"/>
    <w:rsid w:val="00E92EB1"/>
    <w:rsid w:val="00E97CF1"/>
    <w:rsid w:val="00EB21FD"/>
    <w:rsid w:val="00ED16FC"/>
    <w:rsid w:val="00ED71AB"/>
    <w:rsid w:val="00EF3E64"/>
    <w:rsid w:val="00F01A8B"/>
    <w:rsid w:val="00F11B2E"/>
    <w:rsid w:val="00F342F5"/>
    <w:rsid w:val="00F35640"/>
    <w:rsid w:val="00F776E9"/>
    <w:rsid w:val="00F9533F"/>
    <w:rsid w:val="00FB45B6"/>
    <w:rsid w:val="00FB5377"/>
    <w:rsid w:val="00FD2307"/>
    <w:rsid w:val="00FD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6E32"/>
  <w15:chartTrackingRefBased/>
  <w15:docId w15:val="{3377A912-349A-4CE3-A70B-8050E57E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DC4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uek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4910BD56B2C64584DCEA7C2925EC4F" ma:contentTypeVersion="9" ma:contentTypeDescription="Create a new document." ma:contentTypeScope="" ma:versionID="5b40673c2bcc522d2e179fc75c16e8b5">
  <xsd:schema xmlns:xsd="http://www.w3.org/2001/XMLSchema" xmlns:xs="http://www.w3.org/2001/XMLSchema" xmlns:p="http://schemas.microsoft.com/office/2006/metadata/properties" xmlns:ns3="20ac62b7-7055-4f0d-a258-dd82b2f04dfc" targetNamespace="http://schemas.microsoft.com/office/2006/metadata/properties" ma:root="true" ma:fieldsID="73151c6240e398058f818fd83bcbf8f7" ns3:_="">
    <xsd:import namespace="20ac62b7-7055-4f0d-a258-dd82b2f04df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c62b7-7055-4f0d-a258-dd82b2f04dfc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0ac62b7-7055-4f0d-a258-dd82b2f04df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CE5E04-7D97-45D1-815C-ED1071F006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c62b7-7055-4f0d-a258-dd82b2f04d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20ac62b7-7055-4f0d-a258-dd82b2f04dfc"/>
  </ds:schemaRefs>
</ds:datastoreItem>
</file>

<file path=customXml/itemProps4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0</TotalTime>
  <Pages>1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Kaue King</dc:creator>
  <cp:keywords/>
  <dc:description/>
  <cp:lastModifiedBy>Kaue King</cp:lastModifiedBy>
  <cp:revision>2</cp:revision>
  <cp:lastPrinted>2026-02-15T05:27:00Z</cp:lastPrinted>
  <dcterms:created xsi:type="dcterms:W3CDTF">2026-02-15T05:27:00Z</dcterms:created>
  <dcterms:modified xsi:type="dcterms:W3CDTF">2026-02-15T05:27:00Z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0x0101009F4910BD56B2C64584DCEA7C2925EC4F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